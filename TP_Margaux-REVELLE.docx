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57078" w14:textId="77777777" w:rsidR="00147F59" w:rsidRDefault="006371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TP : Développer, Deloyer et Interagir avec un contrat intelligent sur Ethereum</w:t>
      </w:r>
    </w:p>
    <w:p w14:paraId="39657079" w14:textId="77777777" w:rsidR="00147F59" w:rsidRDefault="00147F59"/>
    <w:p w14:paraId="3965707A" w14:textId="77777777" w:rsidR="00147F59" w:rsidRDefault="006371FC">
      <w:pPr>
        <w:jc w:val="center"/>
      </w:pPr>
      <w:r>
        <w:rPr>
          <w:noProof/>
        </w:rPr>
        <w:drawing>
          <wp:inline distT="0" distB="0" distL="0" distR="0" wp14:anchorId="39657078" wp14:editId="39657079">
            <wp:extent cx="4752182" cy="3406981"/>
            <wp:effectExtent l="0" t="0" r="0" b="2969"/>
            <wp:docPr id="1720460619" name="Image 1" descr="Une image contenant texte, capture d’écran, Police, Système d’exploitation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182" cy="34069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7B" w14:textId="77777777" w:rsidR="00147F59" w:rsidRDefault="00147F59">
      <w:pPr>
        <w:jc w:val="center"/>
      </w:pPr>
    </w:p>
    <w:p w14:paraId="3965707C" w14:textId="77777777" w:rsidR="00147F59" w:rsidRDefault="006371FC">
      <w:r>
        <w:t>Question g :</w:t>
      </w:r>
    </w:p>
    <w:p w14:paraId="3965707D" w14:textId="77777777" w:rsidR="00147F59" w:rsidRDefault="006371FC">
      <w:r>
        <w:rPr>
          <w:noProof/>
        </w:rPr>
        <w:drawing>
          <wp:inline distT="0" distB="0" distL="0" distR="0" wp14:anchorId="3965707A" wp14:editId="3965707B">
            <wp:extent cx="5760720" cy="1080135"/>
            <wp:effectExtent l="0" t="0" r="0" b="5715"/>
            <wp:docPr id="634970588" name="Image 1" descr="Une image contenant texte, capture d’écran, Police, ligne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1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7E" w14:textId="77777777" w:rsidR="00147F59" w:rsidRDefault="006371FC">
      <w:r>
        <w:rPr>
          <w:noProof/>
        </w:rPr>
        <w:drawing>
          <wp:inline distT="0" distB="0" distL="0" distR="0" wp14:anchorId="3965707C" wp14:editId="3965707D">
            <wp:extent cx="5760720" cy="2653031"/>
            <wp:effectExtent l="0" t="0" r="0" b="0"/>
            <wp:docPr id="1485848601" name="Image 1" descr="Une image contenant texte, capture d’écran, logiciel, Page web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t="216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7F" w14:textId="77777777" w:rsidR="00147F59" w:rsidRDefault="00147F59"/>
    <w:p w14:paraId="39657080" w14:textId="77777777" w:rsidR="00147F59" w:rsidRDefault="006371FC">
      <w:r>
        <w:lastRenderedPageBreak/>
        <w:t>Question h :</w:t>
      </w:r>
    </w:p>
    <w:p w14:paraId="39657081" w14:textId="77777777" w:rsidR="00147F59" w:rsidRDefault="006371FC">
      <w:r>
        <w:rPr>
          <w:noProof/>
        </w:rPr>
        <w:drawing>
          <wp:inline distT="0" distB="0" distL="0" distR="0" wp14:anchorId="3965707E" wp14:editId="3965707F">
            <wp:extent cx="5060591" cy="2260744"/>
            <wp:effectExtent l="0" t="0" r="6709" b="6206"/>
            <wp:docPr id="1649978890" name="Image 1" descr="Une image contenant texte, capture d’écran, logiciel, Page web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t="23963"/>
                    <a:stretch>
                      <a:fillRect/>
                    </a:stretch>
                  </pic:blipFill>
                  <pic:spPr>
                    <a:xfrm>
                      <a:off x="0" y="0"/>
                      <a:ext cx="5060591" cy="22607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82" w14:textId="77777777" w:rsidR="00147F59" w:rsidRDefault="006371FC">
      <w:r>
        <w:t>Questions j/k/l :</w:t>
      </w:r>
    </w:p>
    <w:p w14:paraId="39657083" w14:textId="77777777" w:rsidR="00147F59" w:rsidRDefault="006371FC">
      <w:r>
        <w:rPr>
          <w:noProof/>
        </w:rPr>
        <w:drawing>
          <wp:inline distT="0" distB="0" distL="0" distR="0" wp14:anchorId="39657080" wp14:editId="39657081">
            <wp:extent cx="5043812" cy="2503874"/>
            <wp:effectExtent l="0" t="0" r="4438" b="0"/>
            <wp:docPr id="1077355028" name="Image 1" descr="Une image contenant texte, capture d’écran, logiciel, Logiciel multimédia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t="15505"/>
                    <a:stretch>
                      <a:fillRect/>
                    </a:stretch>
                  </pic:blipFill>
                  <pic:spPr>
                    <a:xfrm>
                      <a:off x="0" y="0"/>
                      <a:ext cx="5043812" cy="2503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84" w14:textId="77777777" w:rsidR="00147F59" w:rsidRDefault="006371FC">
      <w:r>
        <w:t>Question m :</w:t>
      </w:r>
    </w:p>
    <w:p w14:paraId="39657085" w14:textId="77777777" w:rsidR="00147F59" w:rsidRDefault="006371FC">
      <w:r>
        <w:rPr>
          <w:noProof/>
        </w:rPr>
        <w:drawing>
          <wp:inline distT="0" distB="0" distL="0" distR="0" wp14:anchorId="39657082" wp14:editId="39657083">
            <wp:extent cx="5062932" cy="2534323"/>
            <wp:effectExtent l="0" t="0" r="4368" b="0"/>
            <wp:docPr id="1606981436" name="Image 1" descr="Une image contenant texte, capture d’écran, logiciel, Logiciel multimédia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t="14801"/>
                    <a:stretch>
                      <a:fillRect/>
                    </a:stretch>
                  </pic:blipFill>
                  <pic:spPr>
                    <a:xfrm>
                      <a:off x="0" y="0"/>
                      <a:ext cx="5062932" cy="25343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9657086" w14:textId="77777777" w:rsidR="00147F59" w:rsidRDefault="006371FC">
      <w:pPr>
        <w:spacing w:line="360" w:lineRule="auto"/>
      </w:pPr>
      <w:r>
        <w:t>ABI : []</w:t>
      </w:r>
    </w:p>
    <w:p w14:paraId="39657087" w14:textId="77777777" w:rsidR="00147F59" w:rsidRDefault="006371FC">
      <w:pPr>
        <w:spacing w:line="360" w:lineRule="auto"/>
      </w:pPr>
      <w:r>
        <w:lastRenderedPageBreak/>
        <w:t xml:space="preserve">Bytecode : </w:t>
      </w:r>
      <w:r>
        <w:t>6080604052348015600e575f80fd5b50335f806101000a81548173ffffffffffffffffffffffffffffffffffffffff021916908373ffffffffffffffffffffffffffffffffffffffff160217905550610e0d8061005b5f395ff3fe608060405234801561000f575f80fd5b50600 ….</w:t>
      </w:r>
    </w:p>
    <w:p w14:paraId="39657088" w14:textId="77777777" w:rsidR="00147F59" w:rsidRDefault="006371FC">
      <w:pPr>
        <w:spacing w:line="360" w:lineRule="auto"/>
      </w:pPr>
      <w:r>
        <w:t>Question n :</w:t>
      </w:r>
    </w:p>
    <w:p w14:paraId="39657089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84" wp14:editId="39657085">
            <wp:extent cx="4883142" cy="2424120"/>
            <wp:effectExtent l="0" t="0" r="0" b="0"/>
            <wp:docPr id="1498988273" name="Image 1" descr="Une image contenant texte, capture d’écran, logiciel, Icône d’ordinateur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 t="15505"/>
                    <a:stretch>
                      <a:fillRect/>
                    </a:stretch>
                  </pic:blipFill>
                  <pic:spPr>
                    <a:xfrm>
                      <a:off x="0" y="0"/>
                      <a:ext cx="4883142" cy="2424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8A" w14:textId="77777777" w:rsidR="00147F59" w:rsidRDefault="006371FC">
      <w:pPr>
        <w:spacing w:line="360" w:lineRule="auto"/>
      </w:pPr>
      <w:r>
        <w:t>L’adresse du smart contract est 0x60f78b92758aee193f8cf288a25e384889c17a2f</w:t>
      </w:r>
    </w:p>
    <w:p w14:paraId="3965708B" w14:textId="77777777" w:rsidR="00147F59" w:rsidRDefault="006371FC">
      <w:pPr>
        <w:spacing w:line="360" w:lineRule="auto"/>
      </w:pPr>
      <w:r>
        <w:t>Question o :</w:t>
      </w:r>
    </w:p>
    <w:p w14:paraId="3965708C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86" wp14:editId="39657087">
            <wp:extent cx="1566403" cy="2883615"/>
            <wp:effectExtent l="0" t="0" r="0" b="0"/>
            <wp:docPr id="1870356945" name="Image 1" descr="Une image contenant texte, capture d’écran, logiciel, Logiciel multimédia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t="14801" r="72809"/>
                    <a:stretch>
                      <a:fillRect/>
                    </a:stretch>
                  </pic:blipFill>
                  <pic:spPr>
                    <a:xfrm>
                      <a:off x="0" y="0"/>
                      <a:ext cx="1566403" cy="28836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8D" w14:textId="77777777" w:rsidR="00147F59" w:rsidRDefault="00147F59">
      <w:pPr>
        <w:spacing w:line="360" w:lineRule="auto"/>
      </w:pPr>
    </w:p>
    <w:p w14:paraId="3965708E" w14:textId="77777777" w:rsidR="00147F59" w:rsidRDefault="00147F59">
      <w:pPr>
        <w:spacing w:line="360" w:lineRule="auto"/>
      </w:pPr>
    </w:p>
    <w:p w14:paraId="3965708F" w14:textId="77777777" w:rsidR="00147F59" w:rsidRDefault="00147F59">
      <w:pPr>
        <w:spacing w:line="360" w:lineRule="auto"/>
      </w:pPr>
    </w:p>
    <w:p w14:paraId="39657090" w14:textId="77777777" w:rsidR="00147F59" w:rsidRDefault="006371FC">
      <w:pPr>
        <w:spacing w:line="360" w:lineRule="auto"/>
      </w:pPr>
      <w:r>
        <w:lastRenderedPageBreak/>
        <w:t>Question p :</w:t>
      </w:r>
    </w:p>
    <w:p w14:paraId="39657091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88" wp14:editId="39657089">
            <wp:extent cx="5760720" cy="2653031"/>
            <wp:effectExtent l="0" t="0" r="0" b="0"/>
            <wp:docPr id="1644580658" name="Image 1" descr="Une image contenant texte, capture d’écran, logiciel, Page web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t="216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92" w14:textId="77777777" w:rsidR="00147F59" w:rsidRDefault="006371FC">
      <w:pPr>
        <w:spacing w:line="360" w:lineRule="auto"/>
      </w:pPr>
      <w:r>
        <w:t>Question q :</w:t>
      </w:r>
    </w:p>
    <w:p w14:paraId="39657093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8A" wp14:editId="3965708B">
            <wp:extent cx="1614062" cy="1256632"/>
            <wp:effectExtent l="0" t="0" r="5188" b="668"/>
            <wp:docPr id="775240054" name="Image 1" descr="Une image contenant texte, logiciel, Logiciel multimédia, Icône d’ordinateur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 l="3094" t="42579" r="72764" b="25429"/>
                    <a:stretch>
                      <a:fillRect/>
                    </a:stretch>
                  </pic:blipFill>
                  <pic:spPr>
                    <a:xfrm>
                      <a:off x="0" y="0"/>
                      <a:ext cx="1614062" cy="12566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94" w14:textId="77777777" w:rsidR="00147F59" w:rsidRDefault="006371FC">
      <w:pPr>
        <w:spacing w:line="360" w:lineRule="auto"/>
      </w:pPr>
      <w:r>
        <w:t>Question r /s :</w:t>
      </w:r>
    </w:p>
    <w:p w14:paraId="39657095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8C" wp14:editId="3965708D">
            <wp:extent cx="4158371" cy="755559"/>
            <wp:effectExtent l="0" t="0" r="0" b="6441"/>
            <wp:docPr id="1539779440" name="Image 1" descr="Une image contenant texte, logiciel, Logiciel multimédia, Icône d’ordinateur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 l="28022" t="67659" r="-207" b="10017"/>
                    <a:stretch>
                      <a:fillRect/>
                    </a:stretch>
                  </pic:blipFill>
                  <pic:spPr>
                    <a:xfrm>
                      <a:off x="0" y="0"/>
                      <a:ext cx="4158371" cy="755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96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8E" wp14:editId="3965708F">
            <wp:extent cx="1494833" cy="2306208"/>
            <wp:effectExtent l="0" t="0" r="0" b="0"/>
            <wp:docPr id="1086036222" name="Image 1" descr="Une image contenant texte, logiciel, Logiciel multimédia, Icône d’ordinateur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 l="1656" t="26312" r="72395" b="5549"/>
                    <a:stretch>
                      <a:fillRect/>
                    </a:stretch>
                  </pic:blipFill>
                  <pic:spPr>
                    <a:xfrm>
                      <a:off x="0" y="0"/>
                      <a:ext cx="1494833" cy="23062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97" w14:textId="77777777" w:rsidR="00147F59" w:rsidRDefault="006371FC">
      <w:pPr>
        <w:spacing w:line="360" w:lineRule="auto"/>
      </w:pPr>
      <w:r>
        <w:lastRenderedPageBreak/>
        <w:t>Question t :</w:t>
      </w:r>
    </w:p>
    <w:p w14:paraId="39657098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90" wp14:editId="39657091">
            <wp:extent cx="1176659" cy="437503"/>
            <wp:effectExtent l="0" t="0" r="4441" b="647"/>
            <wp:docPr id="214071156" name="Image 1" descr="Une image contenant texte, logiciel, Logiciel multimédia, Icône d’ordinateur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 l="5523" t="68130" r="74051" b="18944"/>
                    <a:stretch>
                      <a:fillRect/>
                    </a:stretch>
                  </pic:blipFill>
                  <pic:spPr>
                    <a:xfrm>
                      <a:off x="0" y="0"/>
                      <a:ext cx="1176659" cy="4375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99" w14:textId="77777777" w:rsidR="00147F59" w:rsidRDefault="006371FC">
      <w:pPr>
        <w:spacing w:line="360" w:lineRule="auto"/>
      </w:pPr>
      <w:r>
        <w:t>Question u :</w:t>
      </w:r>
    </w:p>
    <w:p w14:paraId="3965709A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92" wp14:editId="39657093">
            <wp:extent cx="4069985" cy="962031"/>
            <wp:effectExtent l="0" t="0" r="6715" b="9519"/>
            <wp:docPr id="635037082" name="Image 1" descr="Une image contenant texte, logiciel, Logiciel multimédia, Icône d’ordinateur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 l="28176" t="70014" r="1175" b="1562"/>
                    <a:stretch>
                      <a:fillRect/>
                    </a:stretch>
                  </pic:blipFill>
                  <pic:spPr>
                    <a:xfrm>
                      <a:off x="0" y="0"/>
                      <a:ext cx="4069985" cy="9620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9B" w14:textId="77777777" w:rsidR="00147F59" w:rsidRDefault="006371FC">
      <w:pPr>
        <w:spacing w:line="360" w:lineRule="auto"/>
      </w:pPr>
      <w:r>
        <w:t>Question v :</w:t>
      </w:r>
    </w:p>
    <w:p w14:paraId="3965709C" w14:textId="77777777" w:rsidR="00147F59" w:rsidRDefault="006371FC">
      <w:pPr>
        <w:spacing w:line="360" w:lineRule="auto"/>
      </w:pPr>
      <w:r>
        <w:rPr>
          <w:noProof/>
        </w:rPr>
        <w:drawing>
          <wp:inline distT="0" distB="0" distL="0" distR="0" wp14:anchorId="39657094" wp14:editId="39657095">
            <wp:extent cx="1742937" cy="720172"/>
            <wp:effectExtent l="0" t="0" r="0" b="3728"/>
            <wp:docPr id="1134396982" name="Image 1" descr="Une image contenant texte, Police, capture d’écran, conception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2937" cy="7201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65709D" w14:textId="77777777" w:rsidR="00147F59" w:rsidRDefault="006371FC">
      <w:pPr>
        <w:spacing w:line="360" w:lineRule="auto"/>
      </w:pPr>
      <w:r>
        <w:t>Question w :</w:t>
      </w:r>
    </w:p>
    <w:p w14:paraId="3965709E" w14:textId="77777777" w:rsidR="00147F59" w:rsidRDefault="00147F59">
      <w:pPr>
        <w:spacing w:line="360" w:lineRule="auto"/>
      </w:pPr>
    </w:p>
    <w:sectPr w:rsidR="00147F59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65709A" w14:textId="77777777" w:rsidR="006371FC" w:rsidRDefault="006371FC">
      <w:pPr>
        <w:spacing w:after="0" w:line="240" w:lineRule="auto"/>
      </w:pPr>
      <w:r>
        <w:separator/>
      </w:r>
    </w:p>
  </w:endnote>
  <w:endnote w:type="continuationSeparator" w:id="0">
    <w:p w14:paraId="3965709C" w14:textId="77777777" w:rsidR="006371FC" w:rsidRDefault="00637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657096" w14:textId="77777777" w:rsidR="006371FC" w:rsidRDefault="006371F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9657098" w14:textId="77777777" w:rsidR="006371FC" w:rsidRDefault="00637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47F59"/>
    <w:rsid w:val="00147F59"/>
    <w:rsid w:val="00437B27"/>
    <w:rsid w:val="0063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57078"/>
  <w15:docId w15:val="{ADE048CB-FF6A-407F-A73E-1EAA7E5B0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Titre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Titre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Titre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Titre2Car">
    <w:name w:val="Titre 2 Car"/>
    <w:basedOn w:val="Policepardfau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Titre3Car">
    <w:name w:val="Titre 3 Car"/>
    <w:basedOn w:val="Policepardfaut"/>
    <w:rPr>
      <w:rFonts w:eastAsia="Times New Roman" w:cs="Times New Roman"/>
      <w:color w:val="0F4761"/>
      <w:sz w:val="28"/>
      <w:szCs w:val="28"/>
    </w:rPr>
  </w:style>
  <w:style w:type="character" w:customStyle="1" w:styleId="Titre4Car">
    <w:name w:val="Titre 4 Car"/>
    <w:basedOn w:val="Policepardfaut"/>
    <w:rPr>
      <w:rFonts w:eastAsia="Times New Roman" w:cs="Times New Roman"/>
      <w:i/>
      <w:iCs/>
      <w:color w:val="0F4761"/>
    </w:rPr>
  </w:style>
  <w:style w:type="character" w:customStyle="1" w:styleId="Titre5Car">
    <w:name w:val="Titre 5 Car"/>
    <w:basedOn w:val="Policepardfaut"/>
    <w:rPr>
      <w:rFonts w:eastAsia="Times New Roman" w:cs="Times New Roman"/>
      <w:color w:val="0F4761"/>
    </w:rPr>
  </w:style>
  <w:style w:type="character" w:customStyle="1" w:styleId="Titre6Car">
    <w:name w:val="Titre 6 Car"/>
    <w:basedOn w:val="Policepardfaut"/>
    <w:rPr>
      <w:rFonts w:eastAsia="Times New Roman" w:cs="Times New Roman"/>
      <w:i/>
      <w:iCs/>
      <w:color w:val="595959"/>
    </w:rPr>
  </w:style>
  <w:style w:type="character" w:customStyle="1" w:styleId="Titre7Car">
    <w:name w:val="Titre 7 Car"/>
    <w:basedOn w:val="Policepardfaut"/>
    <w:rPr>
      <w:rFonts w:eastAsia="Times New Roman" w:cs="Times New Roman"/>
      <w:color w:val="595959"/>
    </w:rPr>
  </w:style>
  <w:style w:type="character" w:customStyle="1" w:styleId="Titre8Car">
    <w:name w:val="Titre 8 Car"/>
    <w:basedOn w:val="Policepardfaut"/>
    <w:rPr>
      <w:rFonts w:eastAsia="Times New Roman" w:cs="Times New Roman"/>
      <w:i/>
      <w:iCs/>
      <w:color w:val="272727"/>
    </w:rPr>
  </w:style>
  <w:style w:type="character" w:customStyle="1" w:styleId="Titre9Car">
    <w:name w:val="Titre 9 Car"/>
    <w:basedOn w:val="Policepardfaut"/>
    <w:rPr>
      <w:rFonts w:eastAsia="Times New Roman" w:cs="Times New Roman"/>
      <w:color w:val="272727"/>
    </w:rPr>
  </w:style>
  <w:style w:type="paragraph" w:styleId="Titr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reCar">
    <w:name w:val="Titre Car"/>
    <w:basedOn w:val="Policepardfau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ous-titr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ous-titreCar">
    <w:name w:val="Sous-titre Car"/>
    <w:basedOn w:val="Policepardfaut"/>
    <w:rPr>
      <w:rFonts w:eastAsia="Times New Roman" w:cs="Times New Roman"/>
      <w:color w:val="595959"/>
      <w:spacing w:val="15"/>
      <w:sz w:val="28"/>
      <w:szCs w:val="28"/>
    </w:rPr>
  </w:style>
  <w:style w:type="paragraph" w:styleId="Citation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CitationCar">
    <w:name w:val="Citation Car"/>
    <w:basedOn w:val="Policepardfaut"/>
    <w:rPr>
      <w:i/>
      <w:iCs/>
      <w:color w:val="404040"/>
    </w:rPr>
  </w:style>
  <w:style w:type="paragraph" w:styleId="Paragraphedeliste">
    <w:name w:val="List Paragraph"/>
    <w:basedOn w:val="Normal"/>
    <w:pPr>
      <w:ind w:left="720"/>
      <w:contextualSpacing/>
    </w:pPr>
  </w:style>
  <w:style w:type="character" w:styleId="Accentuationintense">
    <w:name w:val="Intense Emphasis"/>
    <w:basedOn w:val="Policepardfaut"/>
    <w:rPr>
      <w:i/>
      <w:iCs/>
      <w:color w:val="0F4761"/>
    </w:rPr>
  </w:style>
  <w:style w:type="paragraph" w:styleId="Citationintens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CitationintenseCar">
    <w:name w:val="Citation intense Car"/>
    <w:basedOn w:val="Policepardfaut"/>
    <w:rPr>
      <w:i/>
      <w:iCs/>
      <w:color w:val="0F4761"/>
    </w:rPr>
  </w:style>
  <w:style w:type="character" w:styleId="Rfrenceintense">
    <w:name w:val="Intense Reference"/>
    <w:basedOn w:val="Policepardfaut"/>
    <w:rPr>
      <w:b/>
      <w:bCs/>
      <w:smallCaps/>
      <w:color w:val="0F476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F960991A56BC4ABD12D59BF90DB64A" ma:contentTypeVersion="18" ma:contentTypeDescription="Crée un document." ma:contentTypeScope="" ma:versionID="cdac58333aa9b46c4b716b3640491b32">
  <xsd:schema xmlns:xsd="http://www.w3.org/2001/XMLSchema" xmlns:xs="http://www.w3.org/2001/XMLSchema" xmlns:p="http://schemas.microsoft.com/office/2006/metadata/properties" xmlns:ns3="18a79847-63c7-4b59-8876-4f2fb04b215a" xmlns:ns4="0e41dbb2-2fb8-4952-9ec1-44191b520aaa" targetNamespace="http://schemas.microsoft.com/office/2006/metadata/properties" ma:root="true" ma:fieldsID="2128692fe8a3d9002dd1a3de9522e6a7" ns3:_="" ns4:_="">
    <xsd:import namespace="18a79847-63c7-4b59-8876-4f2fb04b215a"/>
    <xsd:import namespace="0e41dbb2-2fb8-4952-9ec1-44191b520a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Locatio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a79847-63c7-4b59-8876-4f2fb04b21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41dbb2-2fb8-4952-9ec1-44191b520aa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8a79847-63c7-4b59-8876-4f2fb04b215a" xsi:nil="true"/>
  </documentManagement>
</p:properties>
</file>

<file path=customXml/itemProps1.xml><?xml version="1.0" encoding="utf-8"?>
<ds:datastoreItem xmlns:ds="http://schemas.openxmlformats.org/officeDocument/2006/customXml" ds:itemID="{C8937992-038A-4E5D-A8E6-1161FE036A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a79847-63c7-4b59-8876-4f2fb04b215a"/>
    <ds:schemaRef ds:uri="0e41dbb2-2fb8-4952-9ec1-44191b520a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CA1A75-2072-47B9-9F47-6675BA40D5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0BE3BD-46DF-42BE-A7FC-E1860FECAB19}">
  <ds:schemaRefs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2006/metadata/properties"/>
    <ds:schemaRef ds:uri="http://purl.org/dc/dcmitype/"/>
    <ds:schemaRef ds:uri="0e41dbb2-2fb8-4952-9ec1-44191b520aaa"/>
    <ds:schemaRef ds:uri="18a79847-63c7-4b59-8876-4f2fb04b215a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Margaux REVELLE</dc:creator>
  <dc:description/>
  <cp:lastModifiedBy>Margaux Revelle</cp:lastModifiedBy>
  <cp:revision>2</cp:revision>
  <dcterms:created xsi:type="dcterms:W3CDTF">2025-03-28T16:40:00Z</dcterms:created>
  <dcterms:modified xsi:type="dcterms:W3CDTF">2025-03-28T16:40:00Z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0x010100E7F960991A56BC4ABD12D59BF90DB64A</vt:lpwstr>
  </property>
</Properties>
</file>